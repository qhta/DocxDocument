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0d223ce49f4f1e" 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r="http://schemas.openxmlformats.org/officeDocument/2006/relationships" xmlns:w14="http://schemas.microsoft.com/office/word/2010/wordml" xmlns:w15="http://schemas.microsoft.com/office/word/2012/wordml" xmlns:w="http://schemas.openxmlformats.org/wordprocessingml/2006/main">
  <w:writeProtection w:recommended="0" w:hashValue="" w:saltValue="" w:spinCount="838975528"/>
  <w:view w:val="masterPages"/>
  <w:zoom w:percent="44%"/>
  <w:removePersonalInformation w:val="true"/>
  <w:removeDateAndTime w:val="true"/>
  <w:doNotDisplayPageBoundaries w:val="true"/>
  <w:displayBackgroundShape w:val="true"/>
  <w:printPostScriptOverText w:val="true"/>
  <w:printFractionalCharacterWidth w:val="true"/>
  <w:printFormsData w:val="true"/>
  <w:embedTrueTypeFonts w:val="false"/>
  <w:embedSystemFonts w:val="true"/>
  <w:saveSubsetFonts w:val="false"/>
  <w:saveFormsData w:val="true"/>
  <w:mirrorMargins w:val="false"/>
  <w:alignBordersAndEdges w:val="false"/>
  <w:bordersDoNotSurroundHeader w:val="false"/>
  <w:bordersDoNotSurroundFooter w:val="false"/>
  <w:gutterAtTop w:val="false"/>
  <w:hideSpellingErrors w:val="false"/>
  <w:hideGrammaticalErrors w:val="false"/>
  <w:activeWritingStyle w:lang="en-US" w:vendorID="59097" w:dllVersion="1625389181" w:nlCheck="1" w:checkStyle="1" w:appName="Sample ApplicationName 1"/>
  <w:activeWritingStyle w:lang="en-US" w:vendorID="23117" w:dllVersion="884880253" w:nlCheck="1" w:checkStyle="1" w:appName="Sample ApplicationName 2"/>
  <w:proofState w:spelling="clean" w:grammar="dirty"/>
  <w:formsDesign w:val="false"/>
  <w:attachedTemplate xmlns:r="http://schemas.openxmlformats.org/officeDocument/2006/relationships" r:id="R7A781FFC"/>
  <w:linkStyles w:val="false"/>
  <w:stylePaneFormatFilter w:allStyles="1" w:customStyles="0" w:latentStyles="1" w:stylesInUse="0" w:headingStyles="1" w:numberingStyles="1" w:tableStyles="1" w:directFormattingOnRuns="1" w:directFormattingOnParagraphs="1" w:directFormattingOnNumbering="1" w:directFormattingOnTables="0" w:clearFormatting="0" w:top3HeadingStyles="1" w:visibleStyles="1" w:alternateStyleNames="1"/>
  <w:stylePaneSortMethod w:val="default"/>
  <w:documentType w:val="notSpecified"/>
  <w:mailMerge>
    <w:mainDocumentType w:val="fax"/>
    <w:linkToQuery w:val="true"/>
    <w:dataType w:val="native"/>
    <w:connectString w:val="Sample ConnectString"/>
    <w:query w:val="Sample Query"/>
    <w:dataSource xmlns:r="http://schemas.openxmlformats.org/officeDocument/2006/relationships" r:id="R5C0C7053"/>
    <w:headerSource xmlns:r="http://schemas.openxmlformats.org/officeDocument/2006/relationships" r:id="R35CAAC03"/>
    <w:doNotSuppressBlankLines w:val="false"/>
    <w:destination w:val="printer"/>
    <w:addressFieldName w:val="Sample AddressFieldName"/>
    <w:mailSubject w:val="Sample MailSubject"/>
    <w:mailAsAttachment w:val="true"/>
    <w:viewMergedData w:val="true"/>
    <w:activeRecord w:val="255733285"/>
    <w:checkErrors w:val="248961150"/>
    <w:odso>
      <w:udl w:val="Sample UdlConnectionString"/>
      <w:table w:val="Sample DataSourceTableName"/>
      <w:src xmlns:r="http://schemas.openxmlformats.org/officeDocument/2006/relationships" r:id="R2C5B966E"/>
      <w:colDelim w:val="3291347257"/>
      <w:type w:val="native"/>
      <w:fHdr w:val="false"/>
      <w:fieldMapData>
        <w:type w:val="dbColumn"/>
        <w:name w:val="Sample Name"/>
        <w:mappedName w:val="Sample MappedName"/>
        <w:column w:val="35310"/>
        <w:lid w:val="en-US"/>
        <w:dynamicAddress w:val="false"/>
      </w:fieldMapData>
      <w:recipientData xmlns:r="http://schemas.openxmlformats.org/officeDocument/2006/relationships" r:id="R3671B70F"/>
    </w:odso>
  </w:mailMerge>
  <w:revisionView w:markup="1" w:comments="1" w:insDel="0" w:formatting="1" w:inkAnnotations="1"/>
  <w:trackRevisions w:val="false"/>
  <w:doNotTrackMoves w:val="true"/>
  <w:doNotTrackFormatting w:val="true"/>
  <w:documentProtection w:edit="trackedChanges" w:formatting="0" w:enforcement="1" w:algorithmName="Sample AlgorithmName" w:hashValue="" w:saltValue="" w:spinCount="1375628637"/>
  <w:autoFormatOverride w:val="false"/>
  <w:defaultTabStop w:val="1018"/>
  <w:autoHyphenation w:val="true"/>
  <w:consecutiveHyphenLimit w:val="62256"/>
  <w:hyphenationZone w:val="12476"/>
  <w:doNotHyphenateCaps w:val="true"/>
  <w:showEnvelope w:val="true"/>
  <w:summaryLength w:val="47"/>
  <w:clickAndTypeStyle w:val="Sample ClickAndTypeStyle updated"/>
  <w:defaultTableStyle w:val="Sample DefaultTableStyle updated"/>
  <w:evenAndOddHeaders w:val="false"/>
  <w:bookFoldRevPrinting w:val="true"/>
  <w:bookFoldPrinting w:val="true"/>
  <w:bookFoldPrintingSheets w:val="8622"/>
  <w:drawingGridHorizontalSpacing w:val="7482"/>
  <w:drawingGridVerticalSpacing w:val="43662"/>
  <w:displayHorizontalDrawingGridEvery w:val="1829457676"/>
  <w:displayVerticalDrawingGridEvery w:val="915500000"/>
  <w:doNotUseMarginsForDrawingGridOrigin w:val="true"/>
  <w:drawingGridHorizontalOrigin w:val="22227"/>
  <w:drawingGridVerticalOrigin w:val="21239"/>
  <w:doNotShadeFormData w:val="true"/>
  <w:noPunctuationKerning w:val="false"/>
  <w:characterSpacingControl w:val="compressPunctuation"/>
  <w:printTwoOnOne w:val="false"/>
  <w:strictFirstAndLastChars w:val="true"/>
  <w:noLineBreaksAfter w:lang="en-US" w:val="Sample Val"/>
  <w:noLineBreaksBefore w:lang="en-US" w:val="Sample Val"/>
  <w:savePreviewPicture w:val="true"/>
  <w:doNotValidateAgainstSchema w:val="false"/>
  <w:saveInvalidXml w:val="true"/>
  <w:ignoreMixedContent w:val="false"/>
  <w:alwaysShowPlaceholderText w:val="true"/>
  <w:doNotDemarcateInvalidXml w:val="false"/>
  <w:saveXmlDataOnly w:val="true"/>
  <w:useXSLTWhenSaving w:val="true"/>
  <w:saveThroughXslt w:solutionID="7C1F5458"/>
  <w:showXMLTags w:val="false"/>
  <w:alwaysMergeEmptyNamespace w:val="true"/>
  <w:updateFields w:val="false"/>
  <w:footnotePr>
    <w:pos w:val="pageBottom"/>
    <w:numFmt w:val="taiwaneseCounting" w:format="Sample Custom"/>
    <w:numStart w:val="64866"/>
    <w:numRestart w:val="eachPage"/>
    <w:footnote w:id="1197921636"/>
    <w:footnote w:id="215070659"/>
    <w:footnote w:id="833056193"/>
  </w:footnotePr>
  <w:endnotePr>
    <w:pos w:val="sectEnd"/>
    <w:numFmt w:val="japaneseLegal" w:format="Sample Custom"/>
    <w:numStart w:val="49688"/>
    <w:numRestart w:val="eachPage"/>
    <w:endnote w:id="1344279430"/>
    <w:endnote w:id="1450753095"/>
    <w:endnote w:id="1660479104"/>
  </w:endnotePr>
  <w:compat>
    <w:useSingleBorderforContiguousCells w:val="true"/>
    <w:wpJustification w:val="true"/>
    <w:noTabHangInd w:val="true"/>
    <w:noLeading w:val="false"/>
    <w:spaceForUL w:val="true"/>
    <w:noColumnBalance w:val="true"/>
    <w:balanceSingleByteDoubleByteWidth w:val="true"/>
    <w:noExtraLineSpacing w:val="false"/>
    <w:doNotLeaveBackslashAlone w:val="true"/>
    <w:ulTrailSpace w:val="false"/>
    <w:doNotExpandShiftReturn w:val="true"/>
    <w:spacingInWholePoints w:val="true"/>
    <w:lineWrapLikeWord6 w:val="false"/>
    <w:printBodyTextBeforeHeader w:val="false"/>
    <w:printColBlack w:val="true"/>
    <w:wpSpaceWidth w:val="true"/>
    <w:showBreaksInFrames w:val="true"/>
    <w:subFontBySize w:val="true"/>
    <w:suppressBottomSpacing w:val="true"/>
    <w:suppressTopSpacing w:val="false"/>
    <w:suppressSpacingAtTopOfPage w:val="true"/>
    <w:suppressTopSpacingWP w:val="true"/>
    <w:suppressSpBfAfterPgBrk w:val="true"/>
    <w:swapBordersFacingPages w:val="true"/>
    <w:convMailMergeEsc w:val="true"/>
    <w:truncateFontHeightsLikeWP6 w:val="true"/>
    <w:mwSmallCaps w:val="false"/>
    <w:usePrinterMetrics w:val="false"/>
    <w:doNotSuppressParagraphBorders w:val="false"/>
    <w:wrapTrailSpaces w:val="true"/>
    <w:footnoteLayoutLikeWW8 w:val="false"/>
    <w:shapeLayoutLikeWW8 w:val="true"/>
    <w:alignTablesRowByRow w:val="false"/>
    <w:forgetLastTabAlignment w:val="true"/>
    <w:adjustLineHeightInTable w:val="true"/>
    <w:autoSpaceLikeWord95 w:val="false"/>
    <w:noSpaceRaiseLower w:val="false"/>
    <w:doNotUseHTMLParagraphAutoSpacing w:val="true"/>
    <w:layoutRawTableWidth w:val="true"/>
    <w:layoutTableRowsApart w:val="true"/>
    <w:useWord97LineBreakRules w:val="false"/>
    <w:doNotBreakWrappedTables w:val="true"/>
    <w:doNotSnapToGridInCell w:val="true"/>
    <w:selectFldWithFirstOrLastChar w:val="true"/>
    <w:applyBreakingRules w:val="true"/>
    <w:doNotWrapTextWithPunct w:val="false"/>
    <w:doNotUseEastAsianBreakRules w:val="false"/>
    <w:useWord2002TableStyleRules w:val="true"/>
    <w:growAutofit w:val="true"/>
    <w:useFELayout w:val="true"/>
    <w:useNormalStyleForList w:val="false"/>
    <w:doNotUseIndentAsNumberingTabStop w:val="false"/>
    <w:useAltKinsokuLineBreakRules w:val="true"/>
    <w:allowSpaceOfSameStyleInTable w:val="true"/>
    <w:doNotSuppressIndentation w:val="true"/>
    <w:doNotAutofitConstrainedTables w:val="false"/>
    <w:autofitToFirstFixedWidthCell w:val="true"/>
    <w:underlineTabInNumList w:val="false"/>
    <w:displayHangulFixedWidth w:val="false"/>
    <w:splitPgBreakAndParaMark w:val="true"/>
    <w:doNotVertAlignCellWithSp w:val="false"/>
    <w:doNotBreakConstrainedForcedTable w:val="false"/>
    <w:doNotVertAlignInTxbx w:val="false"/>
    <w:useAnsiKerningPairs w:val="false"/>
    <w:cachedColBalance w:val="true"/>
  </w:compat>
  <w:attachedSchema w:val="file:///C:/Templates/Normal.dotm"/>
  <w:attachedSchema w:val="file:///C:/Templates/Normal.dotm"/>
  <w:attachedSchema w:val="file:///C:/Templates/Normal.dotm"/>
  <w:attachedSchema w:val="file:///C:/Templates/Normal.dotm"/>
  <w:themeFontLang w:val="Sample Val" w:eastAsia="Sample EastAsia" w:bidi="Sample Bidi"/>
  <w:clrSchemeMapping w:bg1="light2" w:t1="accent2" w:bg2="hyperlink" w:t2="light2" w:accent1="dark2" w:accent2="hyperlink" w:accent3="followedHyperlink" w:accent4="dark2" w:accent5="accent2" w:accent6="accent5" w:hyperlink="accent4" w:followedHyperlink="accent5"/>
  <w:doNotIncludeSubdocsInStats w:val="false"/>
  <w:doNotAutoCompressPictures w:val="false"/>
  <w:captions>
    <w:caption w:name="Sample Name 1" w:pos="above" w:chapNum="1" w:heading="1426609264" w:noLabel="0" w:numFmt="hindiCounting" w:sep="colon"/>
    <w:caption w:name="Sample Name 2" w:pos="above" w:chapNum="0" w:heading="1747753637" w:noLabel="0" w:numFmt="ideographEnclosedCircle" w:sep="period"/>
    <w:caption w:name="Sample Name 3" w:pos="below" w:chapNum="0" w:heading="806147199" w:noLabel="0" w:numFmt="koreanDigital2" w:sep="colon"/>
    <w:autoCaptions>
      <w:autoCaption w:name="Sample Name 1" w:caption="Sample Caption 1"/>
      <w:autoCaption w:name="Sample Name 2" w:caption="Sample Caption 2"/>
    </w:autoCaptions>
  </w:captions>
  <w:readModeInkLockDown w:actualPg="1" w:w="0" w:h="0" w:fontSz="72%"/>
  <w:decimalSymbol w:val="Sample DecimalSymbol updated"/>
  <w:listSeparator w:val="Sample ListSeparator updated"/>
  <w:uiCompat97To2003 w:val="true"/>
  <w14:conflictMode xmlns:w14="http://schemas.microsoft.com/office/word/2010/wordml" w14:val="0"/>
  <w14:defaultImageDpi xmlns:w14="http://schemas.microsoft.com/office/word/2010/wordml" w14:val="316384859"/>
  <w14:discardImageEditingData xmlns:w14="http://schemas.microsoft.com/office/word/2010/wordml" w14:val="1"/>
  <w14:docId xmlns:w14="http://schemas.microsoft.com/office/word/2010/wordml" w14:val="5F620AC2"/>
  <w15:chartTrackingRefBased xmlns:w15="http://schemas.microsoft.com/office/word/2012/wordml" w:val="true"/>
  <w15:docId xmlns:w15="http://schemas.microsoft.com/office/word/2012/wordml" w15:val="{86e4f2e6-2bf0-4aa8-95bf-b7e55f9d9645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de02bd9f19a4585" 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C:/Templates/Normal.dotm" TargetMode="External" Id="R7A781FFC" /></Relationships>
</file>